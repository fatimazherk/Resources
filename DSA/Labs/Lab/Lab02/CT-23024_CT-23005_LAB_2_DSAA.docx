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Default="0031235B" w:rsidP="004B7E44">
                                  <w:pPr>
                                    <w:pStyle w:val="Title"/>
                                  </w:pPr>
                                  <w:r>
                                    <w:t>dsaa lab 02</w:t>
                                  </w:r>
                                </w:p>
                                <w:p w:rsidR="0031235B" w:rsidRPr="004B7E44" w:rsidRDefault="0031235B" w:rsidP="004B7E44">
                                  <w:pPr>
                                    <w:pStyle w:val="Title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:rsidR="004B7E44" w:rsidRDefault="0031235B" w:rsidP="004B7E44">
                            <w:pPr>
                              <w:pStyle w:val="Title"/>
                            </w:pPr>
                            <w:r>
                              <w:t>dsaa lab 02</w:t>
                            </w:r>
                          </w:p>
                          <w:p w:rsidR="0031235B" w:rsidRPr="004B7E44" w:rsidRDefault="0031235B" w:rsidP="004B7E44">
                            <w:pPr>
                              <w:pStyle w:val="Title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FC1103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9810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981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31235B" w:rsidRDefault="0031235B" w:rsidP="004B7E44">
                                  <w:pPr>
                                    <w:pStyle w:val="Subtitle"/>
                                    <w:rPr>
                                      <w:sz w:val="56"/>
                                    </w:rPr>
                                  </w:pPr>
                                  <w:r w:rsidRPr="0031235B">
                                    <w:rPr>
                                      <w:sz w:val="56"/>
                                    </w:rPr>
                                    <w:t>Fatimaa Khan CT-23024</w:t>
                                  </w:r>
                                </w:p>
                                <w:p w:rsidR="0031235B" w:rsidRPr="0031235B" w:rsidRDefault="0031235B" w:rsidP="004B7E44">
                                  <w:pPr>
                                    <w:pStyle w:val="Subtitle"/>
                                    <w:rPr>
                                      <w:sz w:val="56"/>
                                    </w:rPr>
                                  </w:pPr>
                                  <w:r w:rsidRPr="0031235B">
                                    <w:rPr>
                                      <w:sz w:val="56"/>
                                    </w:rPr>
                                    <w:t>Rania Imran CT-23005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7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" filled="f" stroked="f" strokeweight=".5pt">
                      <v:textbox>
                        <w:txbxContent>
                          <w:p w:rsidR="004B7E44" w:rsidRPr="0031235B" w:rsidRDefault="0031235B" w:rsidP="004B7E44">
                            <w:pPr>
                              <w:pStyle w:val="Subtitle"/>
                              <w:rPr>
                                <w:sz w:val="56"/>
                              </w:rPr>
                            </w:pPr>
                            <w:r w:rsidRPr="0031235B">
                              <w:rPr>
                                <w:sz w:val="56"/>
                              </w:rPr>
                              <w:t>Fatimaa Khan CT-23024</w:t>
                            </w:r>
                          </w:p>
                          <w:p w:rsidR="0031235B" w:rsidRPr="0031235B" w:rsidRDefault="0031235B" w:rsidP="004B7E44">
                            <w:pPr>
                              <w:pStyle w:val="Subtitle"/>
                              <w:rPr>
                                <w:sz w:val="56"/>
                              </w:rPr>
                            </w:pPr>
                            <w:r w:rsidRPr="0031235B">
                              <w:rPr>
                                <w:sz w:val="56"/>
                              </w:rPr>
                              <w:t>Rania Imran CT-23005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438569D" wp14:editId="205F9D3A">
                      <wp:extent cx="4276725" cy="466725"/>
                      <wp:effectExtent l="0" t="0" r="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76725" cy="4667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31235B" w:rsidRDefault="0031235B" w:rsidP="004B7E44">
                                  <w:pPr>
                                    <w:pStyle w:val="Heading1"/>
                                    <w:rPr>
                                      <w:sz w:val="36"/>
                                    </w:rPr>
                                  </w:pPr>
                                  <w:r w:rsidRPr="0031235B">
                                    <w:rPr>
                                      <w:sz w:val="36"/>
                                    </w:rPr>
                                    <w:t xml:space="preserve">Recursion, Backtracking, Stack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8569D" id="Text Box 6" o:spid="_x0000_s1028" type="#_x0000_t202" style="width:336.75pt;height: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" filled="f" stroked="f" strokeweight=".5pt">
                      <v:textbox>
                        <w:txbxContent>
                          <w:p w:rsidR="004B7E44" w:rsidRPr="0031235B" w:rsidRDefault="0031235B" w:rsidP="004B7E44">
                            <w:pPr>
                              <w:pStyle w:val="Heading1"/>
                              <w:rPr>
                                <w:sz w:val="36"/>
                              </w:rPr>
                            </w:pPr>
                            <w:r w:rsidRPr="0031235B">
                              <w:rPr>
                                <w:sz w:val="36"/>
                              </w:rPr>
                              <w:t xml:space="preserve">Recursion, Backtracking, Stack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34A148C" wp14:editId="1C02E945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4A148C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AXNgR7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2CB5B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:rsidR="004B7E44" w:rsidRDefault="004B7E44">
      <w:pPr>
        <w:spacing w:after="200"/>
      </w:pPr>
      <w:r>
        <w:br w:type="page"/>
      </w:r>
    </w:p>
    <w:p w:rsidR="004B7E44" w:rsidRPr="0031235B" w:rsidRDefault="0031235B" w:rsidP="004B7E44">
      <w:pPr>
        <w:pStyle w:val="Heading2"/>
        <w:spacing w:after="500"/>
        <w:rPr>
          <w:u w:val="single"/>
        </w:rPr>
      </w:pPr>
      <w:r w:rsidRPr="0031235B">
        <w:rPr>
          <w:u w:val="single"/>
        </w:rPr>
        <w:lastRenderedPageBreak/>
        <w:t>Question 01</w:t>
      </w:r>
    </w:p>
    <w:p w:rsidR="0031235B" w:rsidRPr="0031235B" w:rsidRDefault="0031235B" w:rsidP="0031235B">
      <w:pPr>
        <w:pStyle w:val="Heading2"/>
        <w:spacing w:after="500"/>
        <w:rPr>
          <w:b w:val="0"/>
          <w:sz w:val="32"/>
        </w:rPr>
      </w:pPr>
      <w:r w:rsidRPr="0031235B">
        <w:rPr>
          <w:b w:val="0"/>
          <w:sz w:val="32"/>
        </w:rPr>
        <w:t>A palindrome is a word, phrase, number, or another sequence of characters that reads the same</w:t>
      </w:r>
      <w:r w:rsidRPr="0031235B">
        <w:rPr>
          <w:b w:val="0"/>
          <w:sz w:val="32"/>
        </w:rPr>
        <w:t xml:space="preserve"> </w:t>
      </w:r>
      <w:r w:rsidRPr="0031235B">
        <w:rPr>
          <w:b w:val="0"/>
          <w:sz w:val="32"/>
        </w:rPr>
        <w:t>backward and forwards. Can you determine if a given string, s, is a palindrome? Write a Program</w:t>
      </w:r>
      <w:r w:rsidRPr="0031235B">
        <w:rPr>
          <w:b w:val="0"/>
          <w:sz w:val="32"/>
        </w:rPr>
        <w:t xml:space="preserve"> </w:t>
      </w:r>
      <w:r w:rsidRPr="0031235B">
        <w:rPr>
          <w:b w:val="0"/>
          <w:sz w:val="32"/>
        </w:rPr>
        <w:t>using stack for checking whether a string is palindrome or not.</w:t>
      </w:r>
    </w:p>
    <w:p w:rsidR="0031235B" w:rsidRDefault="0031235B" w:rsidP="004B7E44">
      <w:pPr>
        <w:pStyle w:val="Heading3"/>
        <w:rPr>
          <w:b/>
          <w:i w:val="0"/>
          <w:sz w:val="48"/>
          <w:u w:val="single"/>
        </w:rPr>
      </w:pPr>
      <w:r w:rsidRPr="0031235B">
        <w:rPr>
          <w:b/>
          <w:i w:val="0"/>
          <w:sz w:val="48"/>
          <w:u w:val="single"/>
        </w:rPr>
        <w:t>Source Code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#include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&lt;iostream&gt;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#include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&lt;string&gt;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#include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&lt;stack&gt;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using</w:t>
      </w:r>
      <w:r w:rsidRPr="0031235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namespace</w:t>
      </w:r>
      <w:r w:rsidRPr="0031235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std;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bool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isPalindrome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const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&amp;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msg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stack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char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&gt;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Stack;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for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i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; i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msg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length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(); i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++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Stack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push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[i]);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for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i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; i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msg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length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(); i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++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char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top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Stack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top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();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Stack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pop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();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if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msg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[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i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]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!=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top){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false;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} 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true;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main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(){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msg;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cout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"Enter string: "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getline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(cin, msg);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if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isPalindrome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(msg)){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    cout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"The given string is palindrome"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&lt;&lt;endl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else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    cout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"The given string is not palindrome"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&lt;&lt;endl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31235B" w:rsidRPr="0031235B" w:rsidRDefault="0031235B" w:rsidP="004B7E44">
      <w:pPr>
        <w:pStyle w:val="Heading3"/>
        <w:rPr>
          <w:b/>
          <w:i w:val="0"/>
          <w:sz w:val="48"/>
          <w:u w:val="single"/>
        </w:rPr>
      </w:pPr>
    </w:p>
    <w:p w:rsidR="0031235B" w:rsidRPr="0031235B" w:rsidRDefault="0031235B" w:rsidP="004B7E44">
      <w:pPr>
        <w:pStyle w:val="Heading3"/>
        <w:rPr>
          <w:b/>
          <w:i w:val="0"/>
          <w:sz w:val="44"/>
          <w:u w:val="single"/>
        </w:rPr>
      </w:pPr>
    </w:p>
    <w:p w:rsidR="0031235B" w:rsidRDefault="0031235B" w:rsidP="004B7E44">
      <w:pPr>
        <w:pStyle w:val="Heading3"/>
        <w:rPr>
          <w:b/>
          <w:i w:val="0"/>
          <w:sz w:val="44"/>
        </w:rPr>
      </w:pPr>
    </w:p>
    <w:p w:rsidR="004B7E44" w:rsidRPr="0031235B" w:rsidRDefault="0031235B" w:rsidP="004B7E44">
      <w:pPr>
        <w:pStyle w:val="Heading3"/>
        <w:rPr>
          <w:b/>
          <w:i w:val="0"/>
          <w:sz w:val="48"/>
          <w:u w:val="single"/>
        </w:rPr>
      </w:pPr>
      <w:r>
        <w:rPr>
          <w:b/>
          <w:i w:val="0"/>
          <w:sz w:val="44"/>
        </w:rPr>
        <w:t xml:space="preserve"> </w:t>
      </w:r>
      <w:r w:rsidRPr="0031235B">
        <w:rPr>
          <w:b/>
          <w:i w:val="0"/>
          <w:sz w:val="48"/>
          <w:u w:val="single"/>
        </w:rPr>
        <w:t>Output</w:t>
      </w:r>
    </w:p>
    <w:p w:rsidR="0031235B" w:rsidRDefault="0031235B" w:rsidP="004B7E44">
      <w:pPr>
        <w:pStyle w:val="Heading3"/>
        <w:rPr>
          <w:b/>
          <w:i w:val="0"/>
          <w:sz w:val="44"/>
        </w:rPr>
      </w:pPr>
    </w:p>
    <w:p w:rsidR="004B7E44" w:rsidRDefault="0031235B" w:rsidP="004B7E44">
      <w:pPr>
        <w:rPr>
          <w:rFonts w:eastAsia="Times New Roman"/>
        </w:rPr>
      </w:pPr>
      <w:r w:rsidRPr="0031235B">
        <w:rPr>
          <w:rFonts w:eastAsia="Times New Roman"/>
        </w:rPr>
        <w:drawing>
          <wp:inline distT="0" distB="0" distL="0" distR="0" wp14:anchorId="3462D80F" wp14:editId="63B386B9">
            <wp:extent cx="3762900" cy="134321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5B" w:rsidRDefault="0031235B" w:rsidP="004B7E44">
      <w:pPr>
        <w:rPr>
          <w:rFonts w:eastAsia="Times New Roman"/>
        </w:rPr>
      </w:pPr>
    </w:p>
    <w:p w:rsidR="0031235B" w:rsidRDefault="0031235B" w:rsidP="004B7E44">
      <w:pPr>
        <w:rPr>
          <w:rFonts w:eastAsia="Times New Roman"/>
        </w:rPr>
      </w:pPr>
    </w:p>
    <w:p w:rsidR="00E94B5F" w:rsidRPr="0031235B" w:rsidRDefault="00E94B5F" w:rsidP="004B7E44">
      <w:pPr>
        <w:rPr>
          <w:rFonts w:asciiTheme="majorHAnsi" w:hAnsiTheme="majorHAnsi"/>
          <w:b/>
          <w:color w:val="161718" w:themeColor="text1"/>
          <w:sz w:val="44"/>
          <w:u w:val="single"/>
        </w:rPr>
      </w:pPr>
    </w:p>
    <w:p w:rsidR="0031235B" w:rsidRDefault="0031235B" w:rsidP="004B7E44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 w:rsidRPr="0031235B">
        <w:rPr>
          <w:rFonts w:asciiTheme="majorHAnsi" w:hAnsiTheme="majorHAnsi"/>
          <w:b/>
          <w:color w:val="161718" w:themeColor="text1"/>
          <w:sz w:val="44"/>
          <w:u w:val="single"/>
        </w:rPr>
        <w:t>Question 2</w:t>
      </w:r>
    </w:p>
    <w:p w:rsidR="0031235B" w:rsidRP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Given two strings s and t, return true if they are equal when</w:t>
      </w:r>
      <w:r>
        <w:rPr>
          <w:rFonts w:asciiTheme="majorHAnsi" w:hAnsiTheme="majorHAnsi"/>
          <w:color w:val="161718" w:themeColor="text1"/>
          <w:sz w:val="36"/>
        </w:rPr>
        <w:t xml:space="preserve"> both are typed into empty text </w:t>
      </w:r>
      <w:r w:rsidRPr="0031235B">
        <w:rPr>
          <w:rFonts w:asciiTheme="majorHAnsi" w:hAnsiTheme="majorHAnsi"/>
          <w:color w:val="161718" w:themeColor="text1"/>
          <w:sz w:val="36"/>
        </w:rPr>
        <w:t>editors. '#' means a backspace character. Note that after backspacing an empty text, the text will</w:t>
      </w:r>
    </w:p>
    <w:p w:rsidR="0031235B" w:rsidRP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continue empty.</w:t>
      </w:r>
    </w:p>
    <w:p w:rsidR="0031235B" w:rsidRP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Example 1: Input: s = "ab#c", t = "ad#c", Output: true, Explanation: Both s and t become "ac".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Example 2: Input: s = "a#c", t = "b", Output: false, Explanation</w:t>
      </w:r>
      <w:r>
        <w:rPr>
          <w:rFonts w:asciiTheme="majorHAnsi" w:hAnsiTheme="majorHAnsi"/>
          <w:color w:val="161718" w:themeColor="text1"/>
          <w:sz w:val="36"/>
        </w:rPr>
        <w:t xml:space="preserve">: s becomes "c" while t becomes </w:t>
      </w:r>
      <w:r w:rsidRPr="0031235B">
        <w:rPr>
          <w:rFonts w:asciiTheme="majorHAnsi" w:hAnsiTheme="majorHAnsi"/>
          <w:color w:val="161718" w:themeColor="text1"/>
          <w:sz w:val="36"/>
        </w:rPr>
        <w:t>"b".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P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 w:rsidRPr="0031235B">
        <w:rPr>
          <w:rFonts w:asciiTheme="majorHAnsi" w:hAnsiTheme="majorHAnsi"/>
          <w:b/>
          <w:color w:val="161718" w:themeColor="text1"/>
          <w:sz w:val="44"/>
          <w:u w:val="single"/>
        </w:rPr>
        <w:lastRenderedPageBreak/>
        <w:t>Source Code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#include</w:t>
      </w:r>
      <w:r w:rsidRPr="0031235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&lt;iostream&gt;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#include</w:t>
      </w:r>
      <w:r w:rsidRPr="0031235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&lt;string&gt;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#include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&lt;stack&gt;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using</w:t>
      </w:r>
      <w:r w:rsidRPr="0031235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namespace</w:t>
      </w:r>
      <w:r w:rsidRPr="0031235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std;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buildFinalString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const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&amp;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str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result;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for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char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ch :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str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) { 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if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(ch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'#'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if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(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!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result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empty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())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       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result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pop_back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(); 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        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}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else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   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result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push_back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(ch); 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    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result;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bool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backspaceCompare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const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&amp;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const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&amp;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buildFinalString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)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==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buildFinalString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main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s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"ab#c"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t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"ad#c"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cout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(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backspaceCompare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(s, t)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?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"True"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: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"False"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)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endl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; 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</w:p>
    <w:p w:rsidR="0031235B" w:rsidRP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 w:rsidRPr="0031235B">
        <w:rPr>
          <w:rFonts w:asciiTheme="majorHAnsi" w:hAnsiTheme="majorHAnsi"/>
          <w:b/>
          <w:color w:val="161718" w:themeColor="text1"/>
          <w:sz w:val="44"/>
          <w:u w:val="single"/>
        </w:rPr>
        <w:lastRenderedPageBreak/>
        <w:t xml:space="preserve">Output 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drawing>
          <wp:inline distT="0" distB="0" distL="0" distR="0" wp14:anchorId="0CA57694" wp14:editId="478AF887">
            <wp:extent cx="2448267" cy="743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 w:rsidRPr="0031235B">
        <w:rPr>
          <w:rFonts w:asciiTheme="majorHAnsi" w:hAnsiTheme="majorHAnsi"/>
          <w:b/>
          <w:color w:val="161718" w:themeColor="text1"/>
          <w:sz w:val="44"/>
          <w:u w:val="single"/>
        </w:rPr>
        <w:t>Question 3</w:t>
      </w:r>
    </w:p>
    <w:p w:rsidR="0031235B" w:rsidRP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Given an array nums of distinct integers, return all the possible p</w:t>
      </w:r>
      <w:r>
        <w:rPr>
          <w:rFonts w:asciiTheme="majorHAnsi" w:hAnsiTheme="majorHAnsi"/>
          <w:color w:val="161718" w:themeColor="text1"/>
          <w:sz w:val="36"/>
        </w:rPr>
        <w:t xml:space="preserve">ermutations. You can return the </w:t>
      </w:r>
      <w:r w:rsidRPr="0031235B">
        <w:rPr>
          <w:rFonts w:asciiTheme="majorHAnsi" w:hAnsiTheme="majorHAnsi"/>
          <w:color w:val="161718" w:themeColor="text1"/>
          <w:sz w:val="36"/>
        </w:rPr>
        <w:t>answer in any order.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 xml:space="preserve">Example 1: Input: nums = [1,2,3], </w:t>
      </w:r>
    </w:p>
    <w:p w:rsidR="0031235B" w:rsidRP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Output: [[1,2,3],[1,3,2],[2,1,3],[2,3,1],[3,1,2],[3,2,1]]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 xml:space="preserve">Example 2: Input: nums = [0,1], 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Output: [[0,1],[1,0]]</w:t>
      </w:r>
    </w:p>
    <w:p w:rsidR="0031235B" w:rsidRP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 w:rsidRPr="0031235B">
        <w:rPr>
          <w:rFonts w:asciiTheme="majorHAnsi" w:hAnsiTheme="majorHAnsi"/>
          <w:b/>
          <w:color w:val="161718" w:themeColor="text1"/>
          <w:sz w:val="44"/>
          <w:u w:val="single"/>
        </w:rPr>
        <w:t>Source Code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#include</w:t>
      </w:r>
      <w:r w:rsidRPr="0031235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&lt;iostream&gt;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using</w:t>
      </w:r>
      <w:r w:rsidRPr="0031235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namespace</w:t>
      </w:r>
      <w:r w:rsidRPr="0031235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std;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void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swap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int&amp;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a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int&amp;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b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temp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a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a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b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b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temp;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void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printPermutation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nums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[],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size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for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i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; i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size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 i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++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cout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nums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[i]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" "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cout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endl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void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permute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nums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[],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start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size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if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(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start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size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printPermutation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nums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size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    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for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(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i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start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; i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size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 i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++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swap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nums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[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start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],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nums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[i]);</w:t>
      </w:r>
      <w:r w:rsidRPr="0031235B">
        <w:rPr>
          <w:rFonts w:ascii="Consolas" w:eastAsia="Times New Roman" w:hAnsi="Consolas" w:cs="Times New Roman"/>
          <w:i/>
          <w:iCs/>
          <w:color w:val="BF88A4"/>
          <w:sz w:val="21"/>
          <w:szCs w:val="21"/>
        </w:rPr>
        <w:t xml:space="preserve">   // Manually swap the elements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permute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nums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start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+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1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size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);</w:t>
      </w:r>
      <w:r w:rsidRPr="0031235B">
        <w:rPr>
          <w:rFonts w:ascii="Consolas" w:eastAsia="Times New Roman" w:hAnsi="Consolas" w:cs="Times New Roman"/>
          <w:i/>
          <w:iCs/>
          <w:color w:val="BF88A4"/>
          <w:sz w:val="21"/>
          <w:szCs w:val="21"/>
        </w:rPr>
        <w:t xml:space="preserve"> // Recurse for the next element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swap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nums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[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start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], </w:t>
      </w:r>
      <w:r w:rsidRPr="0031235B">
        <w:rPr>
          <w:rFonts w:ascii="Consolas" w:eastAsia="Times New Roman" w:hAnsi="Consolas" w:cs="Times New Roman"/>
          <w:color w:val="FFB4F8"/>
          <w:sz w:val="21"/>
          <w:szCs w:val="21"/>
        </w:rPr>
        <w:t>nums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[i]);</w:t>
      </w:r>
      <w:r w:rsidRPr="0031235B">
        <w:rPr>
          <w:rFonts w:ascii="Consolas" w:eastAsia="Times New Roman" w:hAnsi="Consolas" w:cs="Times New Roman"/>
          <w:i/>
          <w:iCs/>
          <w:color w:val="BF88A4"/>
          <w:sz w:val="21"/>
          <w:szCs w:val="21"/>
        </w:rPr>
        <w:t xml:space="preserve">   // Backtrack (undo the swap)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lastRenderedPageBreak/>
        <w:t>    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main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() {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nums[]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{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1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2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3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};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size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sizeof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(nums)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/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AC99FC"/>
          <w:sz w:val="21"/>
          <w:szCs w:val="21"/>
        </w:rPr>
        <w:t>sizeof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31235B">
        <w:rPr>
          <w:rFonts w:ascii="Consolas" w:eastAsia="Times New Roman" w:hAnsi="Consolas" w:cs="Times New Roman"/>
          <w:color w:val="8C92FC"/>
          <w:sz w:val="21"/>
          <w:szCs w:val="21"/>
        </w:rPr>
        <w:t>nums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[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]);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65CDFA"/>
          <w:sz w:val="21"/>
          <w:szCs w:val="21"/>
        </w:rPr>
        <w:t>permute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(nums, 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, size);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31235B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31235B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1235B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31235B" w:rsidRPr="0031235B" w:rsidRDefault="0031235B" w:rsidP="0031235B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>
        <w:rPr>
          <w:rFonts w:asciiTheme="majorHAnsi" w:hAnsiTheme="majorHAnsi"/>
          <w:b/>
          <w:color w:val="161718" w:themeColor="text1"/>
          <w:sz w:val="44"/>
          <w:u w:val="single"/>
        </w:rPr>
        <w:t xml:space="preserve">Output </w:t>
      </w: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 w:rsidRPr="0031235B">
        <w:rPr>
          <w:rFonts w:asciiTheme="majorHAnsi" w:hAnsiTheme="majorHAnsi"/>
          <w:b/>
          <w:color w:val="161718" w:themeColor="text1"/>
          <w:sz w:val="44"/>
          <w:u w:val="single"/>
        </w:rPr>
        <w:drawing>
          <wp:inline distT="0" distB="0" distL="0" distR="0" wp14:anchorId="1A3CB02E" wp14:editId="141E6B2B">
            <wp:extent cx="2438740" cy="16766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>
        <w:rPr>
          <w:rFonts w:asciiTheme="majorHAnsi" w:hAnsiTheme="majorHAnsi"/>
          <w:b/>
          <w:color w:val="161718" w:themeColor="text1"/>
          <w:sz w:val="44"/>
          <w:u w:val="single"/>
        </w:rPr>
        <w:t xml:space="preserve">Question 4 </w:t>
      </w:r>
    </w:p>
    <w:p w:rsidR="0031235B" w:rsidRP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Given an m x n grid of characters board and a string word, return t</w:t>
      </w:r>
      <w:r>
        <w:rPr>
          <w:rFonts w:asciiTheme="majorHAnsi" w:hAnsiTheme="majorHAnsi"/>
          <w:color w:val="161718" w:themeColor="text1"/>
          <w:sz w:val="36"/>
        </w:rPr>
        <w:t xml:space="preserve">rue if word exists in the grid. </w:t>
      </w:r>
      <w:r w:rsidRPr="0031235B">
        <w:rPr>
          <w:rFonts w:asciiTheme="majorHAnsi" w:hAnsiTheme="majorHAnsi"/>
          <w:color w:val="161718" w:themeColor="text1"/>
          <w:sz w:val="36"/>
        </w:rPr>
        <w:t>The word can be constructed from letters of sequentially adjacent cells, where adjacent cells are</w:t>
      </w:r>
    </w:p>
    <w:p w:rsidR="0031235B" w:rsidRP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horizontally or vertically neighboring. The same letter cell may not be used more than once.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>
        <w:rPr>
          <w:rFonts w:asciiTheme="majorHAnsi" w:hAnsiTheme="majorHAnsi"/>
          <w:color w:val="161718" w:themeColor="text1"/>
          <w:sz w:val="36"/>
        </w:rPr>
        <w:t xml:space="preserve">Example 01: Input: board = </w:t>
      </w:r>
      <w:r w:rsidRPr="0031235B">
        <w:rPr>
          <w:rFonts w:asciiTheme="majorHAnsi" w:hAnsiTheme="majorHAnsi"/>
          <w:color w:val="161718" w:themeColor="text1"/>
          <w:sz w:val="36"/>
        </w:rPr>
        <w:t xml:space="preserve">[["A","B","C","E"],["S","F","C","S"],["A","D","E","E"]], 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>
        <w:rPr>
          <w:rFonts w:asciiTheme="majorHAnsi" w:hAnsiTheme="majorHAnsi"/>
          <w:color w:val="161718" w:themeColor="text1"/>
          <w:sz w:val="36"/>
        </w:rPr>
        <w:t xml:space="preserve">word = </w:t>
      </w:r>
      <w:r w:rsidRPr="0031235B">
        <w:rPr>
          <w:rFonts w:asciiTheme="majorHAnsi" w:hAnsiTheme="majorHAnsi"/>
          <w:color w:val="161718" w:themeColor="text1"/>
          <w:sz w:val="36"/>
        </w:rPr>
        <w:t>"ABCCED", Output: true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lastRenderedPageBreak/>
        <w:drawing>
          <wp:inline distT="0" distB="0" distL="0" distR="0" wp14:anchorId="130A7165" wp14:editId="0D1DF69A">
            <wp:extent cx="2695951" cy="2038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5B" w:rsidRP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Example 02: Input: board = [["A","B","C","E"],["S","F","C","S"],["A","D","E","E"]], word =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t>"ABCB", Output: false</w:t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  <w:r w:rsidRPr="0031235B">
        <w:rPr>
          <w:rFonts w:asciiTheme="majorHAnsi" w:hAnsiTheme="majorHAnsi"/>
          <w:color w:val="161718" w:themeColor="text1"/>
          <w:sz w:val="36"/>
        </w:rPr>
        <w:drawing>
          <wp:inline distT="0" distB="0" distL="0" distR="0" wp14:anchorId="427D4D52" wp14:editId="4A8053F9">
            <wp:extent cx="2591162" cy="189574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5B" w:rsidRDefault="0031235B" w:rsidP="0031235B">
      <w:pPr>
        <w:rPr>
          <w:rFonts w:asciiTheme="majorHAnsi" w:hAnsiTheme="majorHAnsi"/>
          <w:color w:val="161718" w:themeColor="text1"/>
          <w:sz w:val="36"/>
        </w:rPr>
      </w:pP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 w:rsidRPr="0031235B">
        <w:rPr>
          <w:rFonts w:asciiTheme="majorHAnsi" w:hAnsiTheme="majorHAnsi"/>
          <w:b/>
          <w:color w:val="161718" w:themeColor="text1"/>
          <w:sz w:val="44"/>
          <w:u w:val="single"/>
        </w:rPr>
        <w:t>Source Code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#include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&lt;iostream&gt;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#include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&lt;vector&gt;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#include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&lt;string&gt;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using</w:t>
      </w:r>
      <w:r w:rsidRPr="00EB385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namespace</w:t>
      </w:r>
      <w:r w:rsidRPr="00EB385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std;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bool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isSafe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8C92FC"/>
          <w:sz w:val="21"/>
          <w:szCs w:val="21"/>
        </w:rPr>
        <w:t>vector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&lt;</w:t>
      </w:r>
      <w:r w:rsidRPr="00EB385D">
        <w:rPr>
          <w:rFonts w:ascii="Consolas" w:eastAsia="Times New Roman" w:hAnsi="Consolas" w:cs="Times New Roman"/>
          <w:color w:val="8C92FC"/>
          <w:sz w:val="21"/>
          <w:szCs w:val="21"/>
        </w:rPr>
        <w:t>vector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&lt;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char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&gt;&gt;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&amp;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&amp;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word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index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){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if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index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==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word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length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()){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true;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}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if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||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&gt;=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size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()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||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||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&gt;=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[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size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()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||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[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][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!=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word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[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index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){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false;}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char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temp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[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][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[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][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'*'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bool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found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isSafe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word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+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1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index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+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1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||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             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isSafe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word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-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1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index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+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1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||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             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isSafe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word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+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1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index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+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1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||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lastRenderedPageBreak/>
        <w:t>                 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isSafe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word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-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1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index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+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1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[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x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][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y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temp;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found;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bool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ifExists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8C92FC"/>
          <w:sz w:val="21"/>
          <w:szCs w:val="21"/>
        </w:rPr>
        <w:t>vector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&lt;</w:t>
      </w:r>
      <w:r w:rsidRPr="00EB385D">
        <w:rPr>
          <w:rFonts w:ascii="Consolas" w:eastAsia="Times New Roman" w:hAnsi="Consolas" w:cs="Times New Roman"/>
          <w:color w:val="8C92FC"/>
          <w:sz w:val="21"/>
          <w:szCs w:val="21"/>
        </w:rPr>
        <w:t>vector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&lt;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char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&gt;&gt;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&amp;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word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){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for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i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; i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size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(); i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++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){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for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j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; j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[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]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.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size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(); j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++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){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       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if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(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isSafe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board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word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i, j, 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)){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    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true;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       }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    }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}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false;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int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main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(){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8C92FC"/>
          <w:sz w:val="21"/>
          <w:szCs w:val="21"/>
        </w:rPr>
        <w:t>vector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EB385D">
        <w:rPr>
          <w:rFonts w:ascii="Consolas" w:eastAsia="Times New Roman" w:hAnsi="Consolas" w:cs="Times New Roman"/>
          <w:color w:val="8C92FC"/>
          <w:sz w:val="21"/>
          <w:szCs w:val="21"/>
        </w:rPr>
        <w:t>vector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&lt;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char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&gt;&gt;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board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{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{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'A'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,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'B'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,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'C'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,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'E'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},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{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'S'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,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'F'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,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'C'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,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'S'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},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{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'A'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,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'D'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,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'E'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,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'E'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};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8C92FC"/>
          <w:sz w:val="21"/>
          <w:szCs w:val="21"/>
        </w:rPr>
        <w:t>string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w1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"ABCCED"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, w2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=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"ABCB"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cout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"Word "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w1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" is "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ifExists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(board, w1)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?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"Found"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: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"not Found"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&lt;&lt;endl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    cout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"Word "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w1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" is "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&lt;&lt;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ifExists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(board, w2)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?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"Found"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AC99FC"/>
          <w:sz w:val="21"/>
          <w:szCs w:val="21"/>
        </w:rPr>
        <w:t>: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FB4F8"/>
          <w:sz w:val="21"/>
          <w:szCs w:val="21"/>
        </w:rPr>
        <w:t>"not Found"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)</w:t>
      </w:r>
      <w:r w:rsidRPr="00EB385D">
        <w:rPr>
          <w:rFonts w:ascii="Consolas" w:eastAsia="Times New Roman" w:hAnsi="Consolas" w:cs="Times New Roman"/>
          <w:color w:val="65CDFA"/>
          <w:sz w:val="21"/>
          <w:szCs w:val="21"/>
        </w:rPr>
        <w:t>&lt;&lt;endl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    </w:t>
      </w:r>
      <w:r w:rsidRPr="00EB385D">
        <w:rPr>
          <w:rFonts w:ascii="Consolas" w:eastAsia="Times New Roman" w:hAnsi="Consolas" w:cs="Times New Roman"/>
          <w:color w:val="DE4371"/>
          <w:sz w:val="21"/>
          <w:szCs w:val="21"/>
        </w:rPr>
        <w:t>return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 xml:space="preserve"> </w:t>
      </w:r>
      <w:r w:rsidRPr="00EB385D">
        <w:rPr>
          <w:rFonts w:ascii="Consolas" w:eastAsia="Times New Roman" w:hAnsi="Consolas" w:cs="Times New Roman"/>
          <w:color w:val="F9FC88"/>
          <w:sz w:val="21"/>
          <w:szCs w:val="21"/>
        </w:rPr>
        <w:t>0</w:t>
      </w: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;</w:t>
      </w:r>
    </w:p>
    <w:p w:rsidR="00EB385D" w:rsidRPr="00EB385D" w:rsidRDefault="00EB385D" w:rsidP="00EB385D">
      <w:pPr>
        <w:shd w:val="clear" w:color="auto" w:fill="1E1928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385D">
        <w:rPr>
          <w:rFonts w:ascii="Consolas" w:eastAsia="Times New Roman" w:hAnsi="Consolas" w:cs="Times New Roman"/>
          <w:color w:val="67F5C4"/>
          <w:sz w:val="21"/>
          <w:szCs w:val="21"/>
        </w:rPr>
        <w:t>}</w:t>
      </w:r>
    </w:p>
    <w:p w:rsidR="0031235B" w:rsidRDefault="0031235B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</w:p>
    <w:p w:rsidR="00EB385D" w:rsidRDefault="00EB385D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>
        <w:rPr>
          <w:rFonts w:asciiTheme="majorHAnsi" w:hAnsiTheme="majorHAnsi"/>
          <w:b/>
          <w:color w:val="161718" w:themeColor="text1"/>
          <w:sz w:val="44"/>
          <w:u w:val="single"/>
        </w:rPr>
        <w:t xml:space="preserve">Output </w:t>
      </w:r>
    </w:p>
    <w:p w:rsidR="00EB385D" w:rsidRPr="0031235B" w:rsidRDefault="00EB385D" w:rsidP="0031235B">
      <w:pPr>
        <w:rPr>
          <w:rFonts w:asciiTheme="majorHAnsi" w:hAnsiTheme="majorHAnsi"/>
          <w:b/>
          <w:color w:val="161718" w:themeColor="text1"/>
          <w:sz w:val="44"/>
          <w:u w:val="single"/>
        </w:rPr>
      </w:pPr>
      <w:r w:rsidRPr="00EB385D">
        <w:rPr>
          <w:rFonts w:asciiTheme="majorHAnsi" w:hAnsiTheme="majorHAnsi"/>
          <w:b/>
          <w:color w:val="161718" w:themeColor="text1"/>
          <w:sz w:val="44"/>
          <w:u w:val="single"/>
        </w:rPr>
        <w:drawing>
          <wp:inline distT="0" distB="0" distL="0" distR="0" wp14:anchorId="6C785AEB" wp14:editId="4B4FF98B">
            <wp:extent cx="2848373" cy="924054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385D" w:rsidRPr="0031235B" w:rsidSect="004B7E44">
      <w:headerReference w:type="default" r:id="rId13"/>
      <w:footerReference w:type="default" r:id="rId14"/>
      <w:footerReference w:type="first" r:id="rId15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6AE2" w:rsidRDefault="00246AE2" w:rsidP="004B7E44">
      <w:r>
        <w:separator/>
      </w:r>
    </w:p>
  </w:endnote>
  <w:endnote w:type="continuationSeparator" w:id="0">
    <w:p w:rsidR="00246AE2" w:rsidRDefault="00246AE2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31235B" w:rsidP="004B7E44">
          <w:pPr>
            <w:pStyle w:val="Footer"/>
          </w:pPr>
          <w:r>
            <w:t>CSIT Department, NEDUET, Karachi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235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6AE2" w:rsidRDefault="00246AE2" w:rsidP="004B7E44">
      <w:r>
        <w:separator/>
      </w:r>
    </w:p>
  </w:footnote>
  <w:footnote w:type="continuationSeparator" w:id="0">
    <w:p w:rsidR="00246AE2" w:rsidRDefault="00246AE2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EB385D">
                                  <w:rPr>
                                    <w:b/>
                                    <w:noProof/>
                                  </w:rPr>
                                  <w:t>8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EB385D">
                            <w:rPr>
                              <w:b/>
                              <w:noProof/>
                            </w:rPr>
                            <w:t>8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35B"/>
    <w:rsid w:val="00246AE2"/>
    <w:rsid w:val="00293B83"/>
    <w:rsid w:val="0031235B"/>
    <w:rsid w:val="004B7E44"/>
    <w:rsid w:val="004D5252"/>
    <w:rsid w:val="004F2B86"/>
    <w:rsid w:val="005A718F"/>
    <w:rsid w:val="006A3CE7"/>
    <w:rsid w:val="007516CF"/>
    <w:rsid w:val="008B33BC"/>
    <w:rsid w:val="009120E9"/>
    <w:rsid w:val="00945900"/>
    <w:rsid w:val="009C396C"/>
    <w:rsid w:val="00B572B4"/>
    <w:rsid w:val="00DB26A7"/>
    <w:rsid w:val="00E76CAD"/>
    <w:rsid w:val="00E94B5F"/>
    <w:rsid w:val="00EB3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6E22C"/>
  <w15:chartTrackingRefBased/>
  <w15:docId w15:val="{C4C45BC6-350A-40EE-9316-E21635A6B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399"/>
    <w:rsid w:val="00327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6A124E239244AE80E7CF01848EC9C8">
    <w:name w:val="6C6A124E239244AE80E7CF01848EC9C8"/>
  </w:style>
  <w:style w:type="paragraph" w:customStyle="1" w:styleId="54106C0BED0C4BFDA2A1F1A9C4A855E8">
    <w:name w:val="54106C0BED0C4BFDA2A1F1A9C4A855E8"/>
  </w:style>
  <w:style w:type="paragraph" w:customStyle="1" w:styleId="8B028C421BC94F048C473027E93CF94E">
    <w:name w:val="8B028C421BC94F048C473027E93CF94E"/>
  </w:style>
  <w:style w:type="paragraph" w:customStyle="1" w:styleId="A617EEFF689541CDB057FBEAC430E29C">
    <w:name w:val="A617EEFF689541CDB057FBEAC430E29C"/>
  </w:style>
  <w:style w:type="paragraph" w:customStyle="1" w:styleId="2C6F64863D52451DB30A6E6CB6DCB28A">
    <w:name w:val="2C6F64863D52451DB30A6E6CB6DCB28A"/>
  </w:style>
  <w:style w:type="paragraph" w:customStyle="1" w:styleId="79EF3D43796B4A34AF8F95794B87BE61">
    <w:name w:val="79EF3D43796B4A34AF8F95794B87BE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18</TotalTime>
  <Pages>8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2024-09-06T06:00:00Z</dcterms:created>
  <dcterms:modified xsi:type="dcterms:W3CDTF">2024-09-06T06:18:00Z</dcterms:modified>
</cp:coreProperties>
</file>